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20802">
      <w:pPr>
        <w:pStyle w:val="2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3F4069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Фаховий коледж ракетно-космічного машинобудування</w:t>
      </w:r>
    </w:p>
    <w:p w14:paraId="39F5C4F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Дніпровського національного університету імені Олеся Гончара</w:t>
      </w:r>
    </w:p>
    <w:p w14:paraId="4BD5C0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D77F55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E062F4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C285AD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95677B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4168AB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ЗВІТ</w:t>
      </w:r>
    </w:p>
    <w:p w14:paraId="269FF8F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лабораторних робіт</w:t>
      </w:r>
    </w:p>
    <w:p w14:paraId="16A3700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cs="Times New Roman"/>
          <w:sz w:val="28"/>
          <w:szCs w:val="28"/>
        </w:rPr>
        <w:t>ОБД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»</w:t>
      </w:r>
    </w:p>
    <w:p w14:paraId="20EE3CFD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D48B2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Спеціальність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123 Комп’ютерна інженерія</w:t>
      </w:r>
    </w:p>
    <w:p w14:paraId="22BF19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КС-2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</w:p>
    <w:p w14:paraId="73E5EC2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73529E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0F6B07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753291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5D852D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Антіпов К.І.</w:t>
      </w:r>
    </w:p>
    <w:p w14:paraId="516839F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hint="default" w:ascii="Times New Roman" w:hAnsi="Times New Roman" w:cs="Times New Roman"/>
          <w:sz w:val="28"/>
          <w:szCs w:val="28"/>
        </w:rPr>
        <w:t xml:space="preserve">ла 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723AFE5B"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</w:p>
    <w:p w14:paraId="28825F7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94BA365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0FF17E4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197D2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DB7C3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B8A1B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3325A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17235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202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-202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ЗМІСТ</w:t>
      </w:r>
    </w:p>
    <w:p w14:paraId="0FED5B20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58A504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 xml:space="preserve">Лабораторна робота № </w:t>
      </w:r>
      <w:r>
        <w:rPr>
          <w:rFonts w:hint="default" w:cs="Times New Roman"/>
          <w:spacing w:val="-2"/>
          <w:sz w:val="28"/>
          <w:szCs w:val="28"/>
          <w:lang w:val="ru-RU"/>
        </w:rPr>
        <w:t>10-11</w:t>
      </w: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ab/>
      </w:r>
    </w:p>
    <w:p w14:paraId="660E35C9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6EF6125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</w:rPr>
      </w:pPr>
    </w:p>
    <w:p w14:paraId="70F6E96D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483F533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56ABB06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063D6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ABF4A64">
      <w:pPr>
        <w:ind w:left="567"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E2530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9F14062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АБОРАТОРНА РОБОТА</w:t>
      </w:r>
      <w:r>
        <w:rPr>
          <w:rFonts w:hint="default"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10-11</w:t>
      </w:r>
    </w:p>
    <w:p w14:paraId="3A44ABB3">
      <w:pPr>
        <w:pStyle w:val="9"/>
        <w:bidi w:val="0"/>
        <w:rPr>
          <w:rFonts w:hint="default"/>
        </w:rPr>
      </w:pPr>
      <w:r>
        <w:rPr>
          <w:rFonts w:hint="default"/>
          <w:lang w:val="uk-UA"/>
        </w:rPr>
        <w:t>Тема</w:t>
      </w:r>
      <w:r>
        <w:rPr>
          <w:rFonts w:hint="default"/>
        </w:rPr>
        <w:t>: Багатотабличні запити. Природні, внутрішні й перехресні об'єднання.</w:t>
      </w:r>
    </w:p>
    <w:p w14:paraId="389C00E4">
      <w:pPr>
        <w:pStyle w:val="9"/>
        <w:bidi w:val="0"/>
        <w:rPr>
          <w:rFonts w:hint="default"/>
        </w:rPr>
      </w:pPr>
      <w:r>
        <w:rPr>
          <w:rFonts w:hint="default"/>
        </w:rPr>
        <w:t>Мета: Здобути практичні навички використання об'єднань при реалізації запитів до декількох таблиць бази даних.</w:t>
      </w:r>
    </w:p>
    <w:p w14:paraId="42329DB2">
      <w:pPr>
        <w:pStyle w:val="12"/>
        <w:rPr>
          <w:rFonts w:hint="default"/>
        </w:rPr>
      </w:pPr>
      <w:r>
        <w:rPr>
          <w:rFonts w:hint="default"/>
        </w:rPr>
        <w:t>Хід роботи</w:t>
      </w:r>
    </w:p>
    <w:p w14:paraId="222D1913">
      <w:pPr>
        <w:pStyle w:val="9"/>
        <w:bidi w:val="0"/>
        <w:rPr>
          <w:lang w:val="uk-UA"/>
        </w:rPr>
      </w:pPr>
      <w:r>
        <w:rPr>
          <w:lang w:val="uk-UA"/>
        </w:rPr>
        <w:t>Реалізувати за допомогою оператора SELECT необхідно реалізувати 3 запити:</w:t>
      </w:r>
    </w:p>
    <w:p w14:paraId="2D0E67B7">
      <w:pPr>
        <w:pStyle w:val="11"/>
        <w:bidi w:val="0"/>
        <w:rPr>
          <w:lang w:val="uk-UA"/>
        </w:rPr>
      </w:pPr>
      <w:r>
        <w:rPr>
          <w:lang w:val="uk-UA"/>
        </w:rPr>
        <w:t>Об'єднання двох таблиць</w:t>
      </w:r>
    </w:p>
    <w:p w14:paraId="75F60844">
      <w:pPr>
        <w:pStyle w:val="11"/>
        <w:bidi w:val="0"/>
        <w:rPr>
          <w:lang w:val="uk-UA"/>
        </w:rPr>
      </w:pPr>
      <w:r>
        <w:rPr>
          <w:lang w:val="uk-UA"/>
        </w:rPr>
        <w:t>Об'єднання декількох таблиць (3-4 таблиці)</w:t>
      </w:r>
    </w:p>
    <w:p w14:paraId="5B9ADEAA">
      <w:pPr>
        <w:pStyle w:val="11"/>
        <w:bidi w:val="0"/>
        <w:rPr>
          <w:lang w:val="uk-UA"/>
        </w:rPr>
      </w:pPr>
      <w:r>
        <w:rPr>
          <w:lang w:val="uk-UA"/>
        </w:rPr>
        <w:t>Самооб'єднання таблиць</w:t>
      </w:r>
      <w:r>
        <w:rPr>
          <w:rFonts w:hint="default"/>
        </w:rPr>
        <w:t xml:space="preserve"> </w:t>
      </w:r>
      <w:r>
        <w:rPr>
          <w:lang w:val="uk-UA"/>
        </w:rPr>
        <w:t>запитів до таблиць бази даних</w:t>
      </w:r>
    </w:p>
    <w:p w14:paraId="112E490D">
      <w:pPr>
        <w:pStyle w:val="14"/>
        <w:numPr>
          <w:ilvl w:val="1"/>
          <w:numId w:val="0"/>
        </w:numPr>
        <w:bidi w:val="0"/>
        <w:ind w:left="709" w:leftChars="0"/>
        <w:rPr>
          <w:lang w:val="uk-UA"/>
        </w:rPr>
      </w:pPr>
    </w:p>
    <w:p w14:paraId="3C56C518">
      <w:pPr>
        <w:pStyle w:val="14"/>
        <w:bidi w:val="0"/>
        <w:rPr>
          <w:rFonts w:hint="default"/>
        </w:rPr>
      </w:pPr>
      <w:r>
        <w:rPr>
          <w:rFonts w:hint="default"/>
          <w:lang w:val="uk-UA"/>
        </w:rPr>
        <w:t>Об'єднання двох таблиць</w:t>
      </w:r>
    </w:p>
    <w:p w14:paraId="02393086">
      <w:pPr>
        <w:pStyle w:val="14"/>
        <w:numPr>
          <w:ilvl w:val="0"/>
          <w:numId w:val="4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  <w:lang w:val="ru-RU"/>
        </w:rPr>
        <w:t>Вивести інформацію профіля для всіх користувачів</w:t>
      </w:r>
    </w:p>
    <w:p w14:paraId="3E680964">
      <w:pPr>
        <w:pStyle w:val="14"/>
        <w:numPr>
          <w:ilvl w:val="1"/>
          <w:numId w:val="0"/>
        </w:numPr>
        <w:bidi w:val="0"/>
        <w:ind w:left="840" w:leftChars="0"/>
        <w:jc w:val="center"/>
        <w:rPr>
          <w:rFonts w:hint="default"/>
        </w:rPr>
      </w:pPr>
      <w:r>
        <w:drawing>
          <wp:inline distT="0" distB="0" distL="114300" distR="114300">
            <wp:extent cx="4958080" cy="1942465"/>
            <wp:effectExtent l="0" t="0" r="13970" b="63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965B">
      <w:pPr>
        <w:pStyle w:val="14"/>
        <w:numPr>
          <w:ilvl w:val="0"/>
          <w:numId w:val="4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  <w:lang w:val="ru-RU"/>
        </w:rPr>
        <w:t xml:space="preserve">Вивести </w:t>
      </w:r>
      <w:r>
        <w:rPr>
          <w:rFonts w:hint="default"/>
        </w:rPr>
        <w:t xml:space="preserve">всі </w:t>
      </w:r>
      <w:r>
        <w:rPr>
          <w:rFonts w:hint="default"/>
        </w:rPr>
        <w:t xml:space="preserve">oauth </w:t>
      </w:r>
      <w:r>
        <w:rPr>
          <w:rFonts w:hint="default"/>
        </w:rPr>
        <w:t>токени для авторизації</w:t>
      </w:r>
    </w:p>
    <w:p w14:paraId="4FE9A3EE">
      <w:pPr>
        <w:pStyle w:val="14"/>
        <w:numPr>
          <w:ilvl w:val="1"/>
          <w:numId w:val="0"/>
        </w:numPr>
        <w:bidi w:val="0"/>
        <w:ind w:left="840" w:leftChars="0"/>
        <w:jc w:val="center"/>
      </w:pPr>
      <w:r>
        <w:drawing>
          <wp:inline distT="0" distB="0" distL="114300" distR="114300">
            <wp:extent cx="4740910" cy="2222500"/>
            <wp:effectExtent l="0" t="0" r="2540" b="635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61B6">
      <w:pPr>
        <w:pStyle w:val="14"/>
        <w:numPr>
          <w:ilvl w:val="0"/>
          <w:numId w:val="4"/>
        </w:numPr>
        <w:bidi w:val="0"/>
        <w:ind w:left="1260" w:leftChars="0" w:hanging="420" w:firstLineChars="0"/>
        <w:jc w:val="both"/>
        <w:rPr>
          <w:rFonts w:hint="default"/>
        </w:rPr>
      </w:pPr>
      <w:r>
        <w:rPr>
          <w:rFonts w:hint="default"/>
          <w:lang w:val="ru-RU"/>
        </w:rPr>
        <w:t xml:space="preserve">Для кожного користувача вивести його </w:t>
      </w:r>
      <w:r>
        <w:rPr>
          <w:rFonts w:hint="default"/>
        </w:rPr>
        <w:t xml:space="preserve">email, </w:t>
      </w:r>
      <w:r>
        <w:rPr>
          <w:rFonts w:hint="default"/>
          <w:lang w:val="ru-RU"/>
        </w:rPr>
        <w:t>ім’я користувача та зв’язаний з ним токен для авторизації</w:t>
      </w:r>
    </w:p>
    <w:p w14:paraId="7876C696">
      <w:pPr>
        <w:pStyle w:val="14"/>
        <w:numPr>
          <w:ilvl w:val="1"/>
          <w:numId w:val="0"/>
        </w:numPr>
        <w:bidi w:val="0"/>
        <w:ind w:left="840" w:leftChars="0"/>
        <w:jc w:val="center"/>
        <w:rPr>
          <w:rFonts w:hint="default"/>
        </w:rPr>
      </w:pPr>
    </w:p>
    <w:p w14:paraId="2E87F6AD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866765" cy="2719705"/>
            <wp:effectExtent l="0" t="0" r="635" b="444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br w:type="page"/>
      </w:r>
    </w:p>
    <w:p w14:paraId="468D06C8">
      <w:pPr>
        <w:pStyle w:val="14"/>
        <w:bidi w:val="0"/>
        <w:rPr>
          <w:rFonts w:hint="default"/>
          <w:lang w:val="ru-RU"/>
        </w:rPr>
      </w:pPr>
      <w:r>
        <w:rPr>
          <w:lang w:val="uk-UA"/>
        </w:rPr>
        <w:t>Об'єднання декількох таблиць</w:t>
      </w:r>
    </w:p>
    <w:p w14:paraId="43FC1209">
      <w:pPr>
        <w:pStyle w:val="14"/>
        <w:numPr>
          <w:ilvl w:val="1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hint="default"/>
          <w:lang w:val="ru-RU"/>
        </w:rPr>
        <w:t>Запит витягує короткі версії фейків, обмежуючи довжину тексту і посилання, і з'єднує їх з мовною інформацією та джерелами. Результат включає обрізані факти, мову фейку, джерело і статтю, спрощуючи перегляд даних.</w:t>
      </w:r>
    </w:p>
    <w:p w14:paraId="196821CC">
      <w:pPr>
        <w:pStyle w:val="14"/>
        <w:numPr>
          <w:ilvl w:val="1"/>
          <w:numId w:val="0"/>
        </w:numPr>
        <w:bidi w:val="0"/>
        <w:ind w:left="709" w:leftChars="0"/>
        <w:rPr>
          <w:rFonts w:hint="default"/>
          <w:lang w:val="ru-RU"/>
        </w:rPr>
      </w:pPr>
    </w:p>
    <w:p w14:paraId="64F25D6C">
      <w:pPr>
        <w:pStyle w:val="14"/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Вивсети стовпці з таблиці verified_websites, формуючи скорочені значення стовпця font і обрізане verify_link, поєднуючи таблиці </w:t>
      </w:r>
      <w:r>
        <w:rPr>
          <w:rFonts w:hint="default"/>
        </w:rPr>
        <w:t xml:space="preserve">languages </w:t>
      </w:r>
      <w:r>
        <w:rPr>
          <w:rFonts w:hint="default"/>
          <w:lang w:val="ru-RU"/>
        </w:rPr>
        <w:t xml:space="preserve">та </w:t>
      </w:r>
      <w:r>
        <w:rPr>
          <w:rFonts w:hint="default"/>
        </w:rPr>
        <w:t xml:space="preserve">verified_websites </w:t>
      </w:r>
      <w:r>
        <w:rPr>
          <w:rFonts w:hint="default"/>
          <w:lang w:val="ru-RU"/>
        </w:rPr>
        <w:t xml:space="preserve">за допомогою </w:t>
      </w:r>
      <w:r>
        <w:rPr>
          <w:rFonts w:hint="default"/>
        </w:rPr>
        <w:t>JOIN</w:t>
      </w:r>
    </w:p>
    <w:p w14:paraId="645B345D">
      <w:pPr>
        <w:pStyle w:val="14"/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Вивсети стовпці з таблиці verified_websites, формуючи скорочені значення стовпця font і обрізане verify_link</w:t>
      </w:r>
    </w:p>
    <w:p w14:paraId="7BF26B20">
      <w:pPr>
        <w:pStyle w:val="14"/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Вивести всі стовпці з таблиці </w:t>
      </w:r>
      <w:r>
        <w:rPr>
          <w:rFonts w:hint="default"/>
        </w:rPr>
        <w:t>languages</w:t>
      </w:r>
    </w:p>
    <w:p w14:paraId="024AB4F3">
      <w:pPr>
        <w:pStyle w:val="14"/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Вивести всі стовпці з таблиці </w:t>
      </w:r>
      <w:r>
        <w:rPr>
          <w:rFonts w:hint="default"/>
        </w:rPr>
        <w:t>verified_websites</w:t>
      </w:r>
    </w:p>
    <w:p w14:paraId="330C25FC">
      <w:pPr>
        <w:pStyle w:val="14"/>
        <w:numPr>
          <w:ilvl w:val="1"/>
          <w:numId w:val="0"/>
        </w:numPr>
        <w:bidi w:val="0"/>
        <w:ind w:left="709" w:leftChars="0"/>
      </w:pPr>
      <w:r>
        <w:drawing>
          <wp:inline distT="0" distB="0" distL="114300" distR="114300">
            <wp:extent cx="5790565" cy="3614420"/>
            <wp:effectExtent l="0" t="0" r="635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D12C">
      <w:pPr>
        <w:pStyle w:val="18"/>
        <w:bidi w:val="0"/>
        <w:jc w:val="center"/>
      </w:pPr>
      <w:r>
        <w:rPr>
          <w:rFonts w:hint="default"/>
        </w:rPr>
        <w:t>Об'єднання декількох таблиць</w:t>
      </w:r>
    </w:p>
    <w:p w14:paraId="2A93D118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2624DCDE">
      <w:pPr>
        <w:pStyle w:val="14"/>
        <w:bidi w:val="0"/>
        <w:rPr>
          <w:rFonts w:hint="default"/>
        </w:rPr>
      </w:pPr>
      <w:r>
        <w:rPr>
          <w:rFonts w:hint="default"/>
        </w:rPr>
        <w:t>Самооб'єднання таблиць запитів до таблиць бази даних</w:t>
      </w:r>
    </w:p>
    <w:p w14:paraId="25819BDA">
      <w:pPr>
        <w:pStyle w:val="14"/>
        <w:numPr>
          <w:ilvl w:val="1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hint="default"/>
          <w:lang w:val="ru-RU"/>
        </w:rPr>
        <w:t>Вивсети фейкову інформацію</w:t>
      </w:r>
      <w:bookmarkStart w:id="0" w:name="_GoBack"/>
      <w:bookmarkEnd w:id="0"/>
      <w:r>
        <w:rPr>
          <w:rFonts w:hint="default"/>
          <w:lang w:val="ru-RU"/>
        </w:rPr>
        <w:t xml:space="preserve">, лише для записів, пов’язаних із мовою russian (на основі з'єднання з таблицею languages). </w:t>
      </w:r>
    </w:p>
    <w:p w14:paraId="55DF1256">
      <w:pPr>
        <w:pStyle w:val="17"/>
        <w:bidi w:val="0"/>
      </w:pPr>
      <w:r>
        <w:drawing>
          <wp:inline distT="0" distB="0" distL="114300" distR="114300">
            <wp:extent cx="6122670" cy="2436495"/>
            <wp:effectExtent l="0" t="0" r="11430" b="190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724E">
      <w:pPr>
        <w:pStyle w:val="16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Самооб'єднання таблиць запитів до таблиць бази даних</w:t>
      </w:r>
    </w:p>
    <w:p w14:paraId="007E77C0">
      <w:pPr>
        <w:pStyle w:val="16"/>
        <w:numPr>
          <w:ilvl w:val="4"/>
          <w:numId w:val="0"/>
        </w:numPr>
        <w:bidi w:val="0"/>
        <w:ind w:leftChars="0"/>
        <w:jc w:val="both"/>
        <w:rPr>
          <w:rFonts w:hint="default"/>
          <w:lang w:val="ru-RU"/>
        </w:rPr>
      </w:pPr>
    </w:p>
    <w:p w14:paraId="21E2B87D">
      <w:pPr>
        <w:pStyle w:val="9"/>
        <w:bidi w:val="0"/>
        <w:rPr>
          <w:rFonts w:hint="default"/>
        </w:rPr>
      </w:pPr>
      <w:r>
        <w:rPr>
          <w:rFonts w:hint="default"/>
          <w:lang w:val="ru-RU"/>
        </w:rPr>
        <w:t>Висновок</w:t>
      </w:r>
      <w:r>
        <w:rPr>
          <w:rFonts w:hint="default"/>
        </w:rPr>
        <w:t>: У результаті виконання лабораторної роботи були здобуті навички використання об'єднань таблиць в SQL-запитах для роботи з декількома таблицями. Опановано об'єднання двох та більше таблиць за допомогою операторів JOIN, а також виконано самооб'єднання таблиць для аналізу зв'язків між рядками однієї таблиці. Це дозволяє ефективно працювати з даними з різних джерел і отримувати комплексну інформацію з бази даних.</w:t>
      </w:r>
    </w:p>
    <w:sectPr>
      <w:headerReference r:id="rId3" w:type="default"/>
      <w:footerReference r:id="rId4" w:type="default"/>
      <w:pgSz w:w="11906" w:h="16838"/>
      <w:pgMar w:top="851" w:right="850" w:bottom="1701" w:left="1411" w:header="709" w:footer="708" w:gutter="0"/>
      <w:lnNumType w:countBy="0"/>
      <w:pgNumType w:start="2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Droid Sans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 Display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  <w:font w:name="Apto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8F14B">
    <w:pPr>
      <w:pStyle w:val="5"/>
      <w:ind w:firstLine="3969"/>
      <w:rPr>
        <w:rFonts w:hint="default"/>
        <w:sz w:val="28"/>
        <w:szCs w:val="20"/>
      </w:rPr>
    </w:pPr>
    <w:r>
      <w:rPr>
        <w:sz w:val="28"/>
        <w:szCs w:val="20"/>
        <w:lang w:val="uk-UA"/>
      </w:rPr>
      <w:t>123.21-1.ПР-0</w:t>
    </w:r>
    <w:r>
      <w:rPr>
        <w:rFonts w:hint="default"/>
        <w:sz w:val="28"/>
        <w:szCs w:val="20"/>
      </w:rPr>
      <w:t>3-4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A4ABD">
    <w:pPr>
      <w:spacing w:line="240" w:lineRule="auto"/>
      <w:rPr>
        <w:sz w:val="2"/>
        <w:szCs w:val="2"/>
      </w:rPr>
    </w:pPr>
    <w:r>
      <w:rPr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-194310</wp:posOffset>
              </wp:positionH>
              <wp:positionV relativeFrom="paragraph">
                <wp:posOffset>-194310</wp:posOffset>
              </wp:positionV>
              <wp:extent cx="6573520" cy="10186670"/>
              <wp:effectExtent l="8890" t="9525" r="8890" b="14605"/>
              <wp:wrapNone/>
              <wp:docPr id="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3520" cy="10186670"/>
                        <a:chOff x="1108" y="398"/>
                        <a:chExt cx="10352" cy="16042"/>
                      </a:xfrm>
                    </wpg:grpSpPr>
                    <wpg:grpSp>
                      <wpg:cNvPr id="3" name="Group 182"/>
                      <wpg:cNvGrpSpPr/>
                      <wpg:grpSpPr>
                        <a:xfrm>
                          <a:off x="1108" y="398"/>
                          <a:ext cx="10352" cy="16042"/>
                          <a:chOff x="1108" y="398"/>
                          <a:chExt cx="10352" cy="16042"/>
                        </a:xfrm>
                      </wpg:grpSpPr>
                      <wps:wsp>
                        <wps:cNvPr id="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995" y="15575"/>
                            <a:ext cx="1" cy="8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</wps:spPr>
                        <wps:bodyPr/>
                      </wps:wsp>
                      <wpg:grpSp>
                        <wpg:cNvPr id="6" name="Group 181"/>
                        <wpg:cNvGrpSpPr/>
                        <wpg:grpSpPr>
                          <a:xfrm>
                            <a:off x="1108" y="398"/>
                            <a:ext cx="10352" cy="16042"/>
                            <a:chOff x="1108" y="398"/>
                            <a:chExt cx="10352" cy="16042"/>
                          </a:xfrm>
                        </wpg:grpSpPr>
                        <wps:wsp>
                          <wps:cNvPr id="7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9" y="398"/>
                              <a:ext cx="10341" cy="160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179"/>
                          <wpg:cNvGrpSpPr/>
                          <wpg:grpSpPr>
                            <a:xfrm>
                              <a:off x="1108" y="15583"/>
                              <a:ext cx="10352" cy="857"/>
                              <a:chOff x="1108" y="15583"/>
                              <a:chExt cx="10352" cy="857"/>
                            </a:xfrm>
                          </wpg:grpSpPr>
                          <wps:wsp>
                            <wps:cNvPr id="9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0" name="Lin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79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1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26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2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7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3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50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4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8" y="15583"/>
                                <a:ext cx="10352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5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586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6" name="Line 1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6154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7" name="Line 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95" y="15983"/>
                                <a:ext cx="454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18" name="Group 186"/>
                      <wpg:cNvGrpSpPr/>
                      <wpg:grpSpPr>
                        <a:xfrm>
                          <a:off x="1113" y="15617"/>
                          <a:ext cx="10301" cy="811"/>
                          <a:chOff x="1113" y="15617"/>
                          <a:chExt cx="10301" cy="811"/>
                        </a:xfrm>
                      </wpg:grpSpPr>
                      <wps:wsp>
                        <wps:cNvPr id="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17" y="15617"/>
                            <a:ext cx="39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74622">
                              <w:pPr>
                                <w:pStyle w:val="5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grpSp>
                        <wpg:cNvPr id="20" name="Group 173"/>
                        <wpg:cNvGrpSpPr/>
                        <wpg:grpSpPr>
                          <a:xfrm>
                            <a:off x="1113" y="16199"/>
                            <a:ext cx="3681" cy="229"/>
                            <a:chOff x="1113" y="16183"/>
                            <a:chExt cx="3681" cy="229"/>
                          </a:xfrm>
                        </wpg:grpSpPr>
                        <wps:wsp>
                          <wps:cNvPr id="2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7" y="16183"/>
                              <a:ext cx="516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F22662">
                                <w:pPr>
                                  <w:pStyle w:val="5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8" y="16183"/>
                              <a:ext cx="1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85D14">
                                <w:pPr>
                                  <w:pStyle w:val="5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0" y="16183"/>
                              <a:ext cx="97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0901F">
                                <w:pPr>
                                  <w:pStyle w:val="5"/>
                                </w:pPr>
                                <w:r>
                                  <w:rPr>
                                    <w:lang w:val="uk-UA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3" y="16183"/>
                              <a:ext cx="39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75E4">
                                <w:pPr>
                                  <w:pStyle w:val="5"/>
                                </w:pPr>
                                <w:r>
                                  <w:rPr>
                                    <w:rStyle w:val="25"/>
                                  </w:rPr>
                                  <w:t>Ізм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5" y="16183"/>
                              <a:ext cx="459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1F9A3">
                                <w:pPr>
                                  <w:pStyle w:val="5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77"/>
                        <wpg:cNvGrpSpPr/>
                        <wpg:grpSpPr>
                          <a:xfrm>
                            <a:off x="1181" y="15622"/>
                            <a:ext cx="2415" cy="561"/>
                            <a:chOff x="1163" y="15606"/>
                            <a:chExt cx="2415" cy="561"/>
                          </a:xfrm>
                        </wpg:grpSpPr>
                        <wpg:grpSp>
                          <wpg:cNvPr id="27" name="Group 176"/>
                          <wpg:cNvGrpSpPr/>
                          <wpg:grpSpPr>
                            <a:xfrm>
                              <a:off x="1163" y="15876"/>
                              <a:ext cx="2415" cy="291"/>
                              <a:chOff x="1163" y="15876"/>
                              <a:chExt cx="2415" cy="291"/>
                            </a:xfrm>
                          </wpg:grpSpPr>
                          <wps:wsp>
                            <wps:cNvPr id="28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87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57EC0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87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5C286D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876"/>
                                <a:ext cx="1461" cy="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7A7F2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175"/>
                          <wpg:cNvGrpSpPr/>
                          <wpg:grpSpPr>
                            <a:xfrm>
                              <a:off x="1163" y="15606"/>
                              <a:ext cx="2088" cy="227"/>
                              <a:chOff x="1163" y="15606"/>
                              <a:chExt cx="2088" cy="227"/>
                            </a:xfrm>
                          </wpg:grpSpPr>
                          <wps:wsp>
                            <wps:cNvPr id="32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60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FA3E87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60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11FE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606"/>
                                <a:ext cx="113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BE454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Антіпов К.І.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87" o:spid="_x0000_s1026" o:spt="203" style="position:absolute;left:0pt;margin-left:-15.3pt;margin-top:-15.3pt;height:802.1pt;width:517.6pt;z-index:251659264;mso-width-relative:page;mso-height-relative:page;" coordorigin="1108,398" coordsize="10352,16042" o:gfxdata="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qhI5+&#10;2QAAAA0BAAAPAAAAAAAAAAEAIAAAACIAAABkcnMvZG93bnJldi54bWxQSwECFAAUAAAACACHTuJA&#10;ou+m+gYHAADdPQAADgAAAAAAAAABACAAAAAoAQAAZHJzL2Uyb0RvYy54bWxQSwUGAAAAAAYABgBZ&#10;AQAAoAoAAAAA&#10;">
              <o:lock v:ext="edit" aspectratio="f"/>
              <v:group id="Group 182" o:spid="_x0000_s1026" o:spt="203" style="position:absolute;left:1108;top:398;height:16042;width:10352;" coordorigin="1108,398" coordsize="10352,1604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line id="Line 151" o:spid="_x0000_s1026" o:spt="20" style="position:absolute;left:10995;top:15575;height:857;width:1;" filled="f" stroked="t" coordsize="21600,21600" o:gfxdata="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bDCL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group id="Group 181" o:spid="_x0000_s1026" o:spt="203" style="position:absolute;left:1108;top:398;height:16042;width:10352;" coordorigin="1108,398" coordsize="10352,1604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43" o:spid="_x0000_s1026" o:spt="1" style="position:absolute;left:1109;top:398;height:16031;width:10341;" filled="f" stroked="t" coordsize="21600,21600" o:gfxdata="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DD59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miterlimit="8" joinstyle="miter"/>
                    <v:imagedata o:title=""/>
                    <o:lock v:ext="edit" aspectratio="f"/>
                    <v:textbox inset="0mm,0mm,0mm,0mm"/>
                  </v:rect>
                  <v:group id="Group 179" o:spid="_x0000_s1026" o:spt="203" style="position:absolute;left:1108;top:15583;height:857;width:10352;" coordorigin="1108,15583" coordsize="10352,857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<o:lock v:ext="edit" aspectratio="f"/>
                    <v:line id="Line 137" o:spid="_x0000_s1026" o:spt="20" style="position:absolute;left:2098;top:15583;height:857;width:1;" filled="f" stroked="t" coordsize="21600,21600" o:gfxdata="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TqOvQAA&#10;ANo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8" o:spid="_x0000_s1026" o:spt="20" style="position:absolute;left:3279;top:15583;height:857;width:1;" filled="f" stroked="t" coordsize="21600,21600" o:gfxdata="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Bqr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9" o:spid="_x0000_s1026" o:spt="20" style="position:absolute;left:1526;top:15583;height:857;width:1;" filled="f" stroked="t" coordsize="21600,21600" o:gfxdata="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8zz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0" o:spid="_x0000_s1026" o:spt="20" style="position:absolute;left:4278;top:15583;height:857;width:1;" filled="f" stroked="t" coordsize="21600,21600" o:gfxdata="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5RQ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1" o:spid="_x0000_s1026" o:spt="20" style="position:absolute;left:4850;top:15583;height:857;width:1;" filled="f" stroked="t" coordsize="21600,21600" o:gfxdata="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i9N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4" o:spid="_x0000_s1026" o:spt="20" style="position:absolute;left:1108;top:15583;height:1;width:10352;" filled="f" stroked="t" coordsize="21600,21600" o:gfxdata="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tsr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5" o:spid="_x0000_s1026" o:spt="20" style="position:absolute;left:1126;top:15869;height:1;width:3727;" filled="f" stroked="t" coordsize="21600,21600" o:gfxdata="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rG1M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6" o:spid="_x0000_s1026" o:spt="20" style="position:absolute;left:1126;top:16154;height:1;width:3727;" filled="f" stroked="t" coordsize="21600,21600" o:gfxdata="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vM7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52" o:spid="_x0000_s1026" o:spt="20" style="position:absolute;left:10995;top:15983;height:1;width:454;" filled="f" stroked="t" coordsize="21600,21600" o:gfxdata="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ny2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</v:group>
                </v:group>
              </v:group>
              <v:group id="Group 186" o:spid="_x0000_s1026" o:spt="203" style="position:absolute;left:1113;top:15617;height:811;width:10301;" coordorigin="1113,15617" coordsize="10301,81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153" o:spid="_x0000_s1026" o:spt="1" style="position:absolute;left:11017;top:15617;height:340;width:397;v-text-anchor:middle;" filled="f" stroked="f" coordsize="21600,21600" o:gfxdata="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Kx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F474622">
                        <w:pPr>
                          <w:pStyle w:val="5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Арк</w:t>
                        </w:r>
                      </w:p>
                    </w:txbxContent>
                  </v:textbox>
                </v:rect>
                <v:group id="Group 173" o:spid="_x0000_s1026" o:spt="203" style="position:absolute;left:1113;top:16199;height:229;width:3681;" coordorigin="1113,16183" coordsize="3681,2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147" o:spid="_x0000_s1026" o:spt="1" style="position:absolute;left:1557;top:16183;height:229;width:516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F22662">
                          <w:pPr>
                            <w:pStyle w:val="5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8" o:spid="_x0000_s1026" o:spt="1" style="position:absolute;left:2098;top:16183;height:229;width:1147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E685D14">
                          <w:pPr>
                            <w:pStyle w:val="5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rect>
                  <v:rect id="Rectangle 149" o:spid="_x0000_s1026" o:spt="1" style="position:absolute;left:3280;top:16183;height:229;width:974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D50901F">
                          <w:pPr>
                            <w:pStyle w:val="5"/>
                          </w:pPr>
                          <w:r>
                            <w:rPr>
                              <w:lang w:val="uk-UA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50" o:spid="_x0000_s1026" o:spt="1" style="position:absolute;left:1113;top:16183;height:229;width:397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240075E4">
                          <w:pPr>
                            <w:pStyle w:val="5"/>
                          </w:pPr>
                          <w:r>
                            <w:rPr>
                              <w:rStyle w:val="25"/>
                            </w:rPr>
                            <w:t>Ізм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  <v:rect id="Rectangle 155" o:spid="_x0000_s1026" o:spt="1" style="position:absolute;left:4335;top:16183;height:229;width:459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E1F9A3">
                          <w:pPr>
                            <w:pStyle w:val="5"/>
                          </w:pPr>
                          <w:r>
                            <w:t>Дата</w:t>
                          </w:r>
                        </w:p>
                      </w:txbxContent>
                    </v:textbox>
                  </v:rect>
                </v:group>
                <v:group id="Group 177" o:spid="_x0000_s1026" o:spt="203" style="position:absolute;left:1181;top:15622;height:561;width:2415;" coordorigin="1163,15606" coordsize="2415,561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176" o:spid="_x0000_s1026" o:spt="203" style="position:absolute;left:1163;top:15876;height:291;width:2415;" coordorigin="1163,15876" coordsize="2415,291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4" o:spid="_x0000_s1026" o:spt="202" type="#_x0000_t202" style="position:absolute;left:1163;top:15876;height:227;width:28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3B57EC0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6" o:spid="_x0000_s1026" o:spt="202" type="#_x0000_t202" style="position:absolute;left:1553;top:15876;height:227;width:454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315C286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8" o:spid="_x0000_s1026" o:spt="202" type="#_x0000_t202" style="position:absolute;left:2117;top:15876;height:291;width:1461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00B7A7F2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75" o:spid="_x0000_s1026" o:spt="203" style="position:absolute;left:1163;top:15606;height:227;width:2088;" coordorigin="1163,15606" coordsize="2088,227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 Box 163" o:spid="_x0000_s1026" o:spt="202" type="#_x0000_t202" style="position:absolute;left:1163;top:15606;height:227;width:283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52FA3E8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5" o:spid="_x0000_s1026" o:spt="202" type="#_x0000_t202" style="position:absolute;left:1553;top:15606;height:227;width:454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6AD511F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7" o:spid="_x0000_s1026" o:spt="202" type="#_x0000_t202" style="position:absolute;left:2117;top:15606;height:227;width:113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4FBBE454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Антіпов К.І.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AFB54D"/>
    <w:multiLevelType w:val="singleLevel"/>
    <w:tmpl w:val="FFAFB54D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Aptos"/>
      </w:rPr>
    </w:lvl>
  </w:abstractNum>
  <w:abstractNum w:abstractNumId="1">
    <w:nsid w:val="1FC50745"/>
    <w:multiLevelType w:val="multilevel"/>
    <w:tmpl w:val="1FC50745"/>
    <w:lvl w:ilvl="0" w:tentative="0">
      <w:start w:val="1"/>
      <w:numFmt w:val="bullet"/>
      <w:pStyle w:val="11"/>
      <w:suff w:val="space"/>
      <w:lvlText w:val="–"/>
      <w:lvlJc w:val="left"/>
      <w:pPr>
        <w:ind w:left="0" w:firstLine="709"/>
      </w:pPr>
      <w:rPr>
        <w:rFonts w:hint="default" w:ascii="Times New Roman" w:hAnsi="Times New Roman" w:cs="Times New Roman"/>
        <w:b/>
        <w:bCs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entative="0">
      <w:start w:val="1"/>
      <w:numFmt w:val="decimal"/>
      <w:suff w:val="space"/>
      <w:lvlText w:val="%2)"/>
      <w:lvlJc w:val="left"/>
      <w:pPr>
        <w:ind w:left="1134" w:hanging="142"/>
      </w:pPr>
      <w:rPr>
        <w:rFonts w:hint="default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69EF448C"/>
    <w:multiLevelType w:val="multilevel"/>
    <w:tmpl w:val="69EF448C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pStyle w:val="22"/>
      <w:suff w:val="space"/>
      <w:lvlText w:val="%3)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779E8251"/>
    <w:multiLevelType w:val="singleLevel"/>
    <w:tmpl w:val="779E8251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Aptos"/>
      </w:rPr>
    </w:lvl>
  </w:abstractNum>
  <w:abstractNum w:abstractNumId="4">
    <w:nsid w:val="7A1C541E"/>
    <w:multiLevelType w:val="multilevel"/>
    <w:tmpl w:val="7A1C541E"/>
    <w:lvl w:ilvl="0" w:tentative="0">
      <w:start w:val="1"/>
      <w:numFmt w:val="decimal"/>
      <w:pStyle w:val="13"/>
      <w:suff w:val="space"/>
      <w:lvlText w:val="%1"/>
      <w:lvlJc w:val="left"/>
      <w:pPr>
        <w:ind w:left="0" w:firstLine="709"/>
      </w:pPr>
      <w:rPr>
        <w:rFonts w:hint="default"/>
      </w:rPr>
    </w:lvl>
    <w:lvl w:ilvl="1" w:tentative="0">
      <w:start w:val="1"/>
      <w:numFmt w:val="decimal"/>
      <w:pStyle w:val="14"/>
      <w:suff w:val="space"/>
      <w:lvlText w:val="%1.%2"/>
      <w:lvlJc w:val="left"/>
      <w:pPr>
        <w:ind w:left="0" w:firstLine="709"/>
      </w:pPr>
      <w:rPr>
        <w:rFonts w:hint="default"/>
      </w:rPr>
    </w:lvl>
    <w:lvl w:ilvl="2" w:tentative="0">
      <w:start w:val="1"/>
      <w:numFmt w:val="decimal"/>
      <w:pStyle w:val="15"/>
      <w:suff w:val="space"/>
      <w:lvlText w:val="%1.%2.%3"/>
      <w:lvlJc w:val="left"/>
      <w:pPr>
        <w:ind w:left="0" w:firstLine="709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 w:tentative="0">
      <w:start w:val="1"/>
      <w:numFmt w:val="decimal"/>
      <w:lvlRestart w:val="1"/>
      <w:pStyle w:val="16"/>
      <w:suff w:val="space"/>
      <w:lvlText w:val="Рисунок %1.%5 ‒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sz w:val="28"/>
        <w:szCs w:val="28"/>
      </w:rPr>
    </w:lvl>
    <w:lvl w:ilvl="5" w:tentative="0">
      <w:start w:val="1"/>
      <w:numFmt w:val="decimal"/>
      <w:lvlRestart w:val="1"/>
      <w:pStyle w:val="18"/>
      <w:suff w:val="space"/>
      <w:lvlText w:val="Таблиця %1.%6 ‒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lvlRestart w:val="1"/>
      <w:pStyle w:val="20"/>
      <w:suff w:val="space"/>
      <w:lvlText w:val="Лістинг %1.%7 ‒"/>
      <w:lvlJc w:val="left"/>
      <w:pPr>
        <w:ind w:left="0" w:firstLine="0"/>
      </w:pPr>
      <w:rPr>
        <w:rFonts w:hint="default" w:ascii="Times New Roman" w:hAnsi="Times New Roman"/>
        <w:b w:val="0"/>
        <w:i w:val="0"/>
        <w:sz w:val="28"/>
      </w:rPr>
    </w:lvl>
    <w:lvl w:ilvl="7" w:tentative="0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20"/>
  <w:bordersDoNotSurroundHeader w:val="0"/>
  <w:bordersDoNotSurroundFooter w:val="0"/>
  <w:attachedTemplate r:id="rId1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F2C1BC"/>
    <w:rsid w:val="000D6AC4"/>
    <w:rsid w:val="001B30D6"/>
    <w:rsid w:val="00245AAB"/>
    <w:rsid w:val="004227E3"/>
    <w:rsid w:val="006072D0"/>
    <w:rsid w:val="006D3317"/>
    <w:rsid w:val="008125F2"/>
    <w:rsid w:val="009D0CAE"/>
    <w:rsid w:val="00A91A1F"/>
    <w:rsid w:val="00AF3EA7"/>
    <w:rsid w:val="00C441CA"/>
    <w:rsid w:val="00E80ED8"/>
    <w:rsid w:val="00F23513"/>
    <w:rsid w:val="0FEF72CE"/>
    <w:rsid w:val="3AB780B2"/>
    <w:rsid w:val="4EF2C1BC"/>
    <w:rsid w:val="4FFBBC10"/>
    <w:rsid w:val="59F7C8E8"/>
    <w:rsid w:val="5FAC1C07"/>
    <w:rsid w:val="6F7317B5"/>
    <w:rsid w:val="6FAB502D"/>
    <w:rsid w:val="73F72B6D"/>
    <w:rsid w:val="77F78443"/>
    <w:rsid w:val="7A77BFAB"/>
    <w:rsid w:val="7B76866A"/>
    <w:rsid w:val="7E7FDE6C"/>
    <w:rsid w:val="7F971436"/>
    <w:rsid w:val="7FBBE789"/>
    <w:rsid w:val="7FFBE9A9"/>
    <w:rsid w:val="99376E59"/>
    <w:rsid w:val="BDFB2193"/>
    <w:rsid w:val="D175B764"/>
    <w:rsid w:val="D7D80551"/>
    <w:rsid w:val="F39E220D"/>
    <w:rsid w:val="F5DEA272"/>
    <w:rsid w:val="FEFFB2B7"/>
    <w:rsid w:val="FF7C5CE7"/>
    <w:rsid w:val="FFBEFC36"/>
    <w:rsid w:val="FFFC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cs="Times New Roman" w:eastAsiaTheme="minorHAnsi"/>
      <w:kern w:val="2"/>
      <w:sz w:val="28"/>
      <w:szCs w:val="28"/>
      <w:lang w:val="uk-UA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5"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0"/>
    </w:rPr>
  </w:style>
  <w:style w:type="character" w:styleId="6">
    <w:name w:val="HTML Code"/>
    <w:basedOn w:val="3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8">
    <w:name w:val="Subtitle"/>
    <w:basedOn w:val="1"/>
    <w:next w:val="1"/>
    <w:qFormat/>
    <w:uiPriority w:val="0"/>
    <w:pPr>
      <w:ind w:firstLine="709"/>
    </w:pPr>
    <w:rPr>
      <w:rFonts w:asciiTheme="majorHAnsi" w:hAnsiTheme="majorHAnsi" w:eastAsiaTheme="majorEastAsia" w:cstheme="majorBidi"/>
      <w:i/>
      <w:iCs/>
      <w:color w:val="156082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customStyle="1" w:styleId="9">
    <w:name w:val="_Текст"/>
    <w:basedOn w:val="1"/>
    <w:qFormat/>
    <w:uiPriority w:val="0"/>
    <w:pPr>
      <w:spacing w:line="360" w:lineRule="auto"/>
      <w:ind w:firstLine="709"/>
    </w:pPr>
    <w:rPr>
      <w:rFonts w:eastAsia="Calibri"/>
      <w:kern w:val="0"/>
      <w:szCs w:val="32"/>
      <w14:ligatures w14:val="none"/>
    </w:rPr>
  </w:style>
  <w:style w:type="paragraph" w:customStyle="1" w:styleId="10">
    <w:name w:val="- a) перелік"/>
    <w:basedOn w:val="9"/>
    <w:qFormat/>
    <w:uiPriority w:val="0"/>
    <w:pPr>
      <w:ind w:firstLine="0"/>
    </w:pPr>
  </w:style>
  <w:style w:type="paragraph" w:customStyle="1" w:styleId="11">
    <w:name w:val="- перелік"/>
    <w:basedOn w:val="9"/>
    <w:qFormat/>
    <w:uiPriority w:val="0"/>
    <w:pPr>
      <w:numPr>
        <w:ilvl w:val="0"/>
        <w:numId w:val="1"/>
      </w:numPr>
    </w:pPr>
  </w:style>
  <w:style w:type="paragraph" w:customStyle="1" w:styleId="12">
    <w:name w:val="0_Раздел"/>
    <w:basedOn w:val="9"/>
    <w:qFormat/>
    <w:uiPriority w:val="0"/>
    <w:pPr>
      <w:ind w:firstLine="0"/>
      <w:jc w:val="center"/>
    </w:pPr>
    <w:rPr>
      <w:caps/>
      <w:lang w:val="en-US"/>
    </w:rPr>
  </w:style>
  <w:style w:type="paragraph" w:customStyle="1" w:styleId="13">
    <w:name w:val="1 Раздел"/>
    <w:basedOn w:val="9"/>
    <w:autoRedefine/>
    <w:qFormat/>
    <w:uiPriority w:val="0"/>
    <w:pPr>
      <w:numPr>
        <w:ilvl w:val="0"/>
        <w:numId w:val="2"/>
      </w:numPr>
      <w:outlineLvl w:val="0"/>
    </w:pPr>
    <w:rPr>
      <w:caps/>
      <w:lang w:val="en-US"/>
    </w:rPr>
  </w:style>
  <w:style w:type="paragraph" w:customStyle="1" w:styleId="14">
    <w:name w:val="1.1 Раздел"/>
    <w:basedOn w:val="13"/>
    <w:autoRedefine/>
    <w:qFormat/>
    <w:uiPriority w:val="0"/>
    <w:pPr>
      <w:numPr>
        <w:ilvl w:val="1"/>
      </w:numPr>
      <w:outlineLvl w:val="1"/>
    </w:pPr>
    <w:rPr>
      <w:caps w:val="0"/>
    </w:rPr>
  </w:style>
  <w:style w:type="paragraph" w:customStyle="1" w:styleId="15">
    <w:name w:val="1.1.1 Раздел"/>
    <w:basedOn w:val="14"/>
    <w:qFormat/>
    <w:uiPriority w:val="0"/>
    <w:pPr>
      <w:numPr>
        <w:ilvl w:val="2"/>
      </w:numPr>
      <w:outlineLvl w:val="2"/>
    </w:pPr>
    <w:rPr>
      <w:lang w:val="uk-UA"/>
    </w:rPr>
  </w:style>
  <w:style w:type="paragraph" w:customStyle="1" w:styleId="16">
    <w:name w:val="2_0_Рисунок_назва"/>
    <w:basedOn w:val="14"/>
    <w:qFormat/>
    <w:uiPriority w:val="0"/>
    <w:pPr>
      <w:numPr>
        <w:ilvl w:val="4"/>
      </w:numPr>
      <w:jc w:val="center"/>
    </w:pPr>
  </w:style>
  <w:style w:type="paragraph" w:customStyle="1" w:styleId="17">
    <w:name w:val="2_1_Рисунок"/>
    <w:basedOn w:val="9"/>
    <w:qFormat/>
    <w:uiPriority w:val="0"/>
    <w:pPr>
      <w:ind w:firstLine="0"/>
      <w:jc w:val="center"/>
    </w:pPr>
  </w:style>
  <w:style w:type="paragraph" w:customStyle="1" w:styleId="18">
    <w:name w:val="3_0_Таблиця_назва"/>
    <w:basedOn w:val="16"/>
    <w:qFormat/>
    <w:uiPriority w:val="0"/>
    <w:pPr>
      <w:numPr>
        <w:ilvl w:val="5"/>
      </w:numPr>
      <w:jc w:val="left"/>
    </w:pPr>
  </w:style>
  <w:style w:type="paragraph" w:customStyle="1" w:styleId="19">
    <w:name w:val="3_1_Таблиця"/>
    <w:basedOn w:val="1"/>
    <w:qFormat/>
    <w:uiPriority w:val="0"/>
    <w:pPr>
      <w:ind w:left="-57" w:right="-57"/>
    </w:pPr>
    <w:rPr>
      <w:rFonts w:eastAsia="Calibri"/>
      <w:kern w:val="0"/>
      <w14:ligatures w14:val="none"/>
    </w:rPr>
  </w:style>
  <w:style w:type="paragraph" w:customStyle="1" w:styleId="20">
    <w:name w:val="4_0_Лістинг_назва"/>
    <w:qFormat/>
    <w:uiPriority w:val="0"/>
    <w:pPr>
      <w:numPr>
        <w:ilvl w:val="6"/>
        <w:numId w:val="2"/>
      </w:numPr>
      <w:jc w:val="left"/>
    </w:pPr>
    <w:rPr>
      <w:rFonts w:ascii="Times New Roman" w:hAnsi="Times New Roman" w:eastAsia="Calibri" w:cs="Times New Roman"/>
      <w:kern w:val="0"/>
      <w:sz w:val="28"/>
      <w:szCs w:val="32"/>
      <w:lang w:val="en-US" w:eastAsia="en-US" w:bidi="ar-SA"/>
      <w14:ligatures w14:val="none"/>
    </w:rPr>
  </w:style>
  <w:style w:type="paragraph" w:customStyle="1" w:styleId="21">
    <w:name w:val="4_1_Лістинг"/>
    <w:basedOn w:val="1"/>
    <w:qFormat/>
    <w:uiPriority w:val="0"/>
    <w:pPr>
      <w:autoSpaceDE w:val="0"/>
      <w:autoSpaceDN w:val="0"/>
      <w:adjustRightInd w:val="0"/>
      <w:ind w:firstLine="709"/>
    </w:pPr>
    <w:rPr>
      <w:rFonts w:ascii="Courier New" w:hAnsi="Courier New" w:eastAsia="Calibri" w:cs="Courier New"/>
      <w:kern w:val="0"/>
      <w:sz w:val="24"/>
      <w:szCs w:val="20"/>
      <w:lang w:val="en-US"/>
      <w14:ligatures w14:val="none"/>
    </w:rPr>
  </w:style>
  <w:style w:type="paragraph" w:customStyle="1" w:styleId="22">
    <w:name w:val="5 Перелік літератури"/>
    <w:basedOn w:val="23"/>
    <w:qFormat/>
    <w:uiPriority w:val="0"/>
    <w:pPr>
      <w:numPr>
        <w:ilvl w:val="2"/>
        <w:numId w:val="3"/>
      </w:numPr>
      <w:spacing w:after="200" w:line="276" w:lineRule="auto"/>
      <w:jc w:val="left"/>
    </w:pPr>
    <w:rPr>
      <w:rFonts w:eastAsia="Calibri"/>
      <w:kern w:val="0"/>
      <w:sz w:val="24"/>
      <w:lang w:val="ru-RU"/>
      <w14:ligatures w14:val="none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paragraph" w:customStyle="1" w:styleId="24">
    <w:name w:val="Тема"/>
    <w:basedOn w:val="8"/>
    <w:qFormat/>
    <w:uiPriority w:val="0"/>
    <w:pPr>
      <w:spacing w:before="240" w:after="240"/>
      <w:contextualSpacing/>
    </w:pPr>
    <w:rPr>
      <w:rFonts w:ascii="Times New Roman" w:hAnsi="Times New Roman"/>
      <w:i w:val="0"/>
      <w:color w:val="002060"/>
      <w:sz w:val="28"/>
    </w:rPr>
  </w:style>
  <w:style w:type="character" w:customStyle="1" w:styleId="25">
    <w:name w:val="Нижний колонтитул Знак"/>
    <w:basedOn w:val="3"/>
    <w:link w:val="5"/>
    <w:qFormat/>
    <w:uiPriority w:val="99"/>
    <w:rPr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iablo/.local/share/Kingsoft/office6/templates/wps/en_US/Normal%20&#8211;%20&#1082;&#1086;&#1083;&#1077;&#1076;&#1078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 – коледж.dotm</Template>
  <Pages>6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2024-12-07T00:07:00Z</dcterms:created>
  <dc:creator>diablo</dc:creator>
  <cp:lastModifiedBy>diablo</cp:lastModifiedBy>
  <dcterms:modified xsi:type="dcterms:W3CDTF">2024-12-24T14:45:47Z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8A9932296EBA2EA4F6F65267ECBBBD42_41</vt:lpwstr>
  </property>
  <property fmtid="{D5CDD505-2E9C-101B-9397-08002B2CF9AE}" pid="3" name="KSOProductBuildVer">
    <vt:lpwstr>1033-12.1.0.17885</vt:lpwstr>
  </property>
</Properties>
</file>